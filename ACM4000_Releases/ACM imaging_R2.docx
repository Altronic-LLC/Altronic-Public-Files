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AAADC" w14:textId="77777777" w:rsidR="003167D0" w:rsidRDefault="003167D0" w:rsidP="003167D0">
      <w:r>
        <w:t xml:space="preserve">ACM-4000 imaging process. </w:t>
      </w:r>
    </w:p>
    <w:p w14:paraId="2169847A" w14:textId="77777777" w:rsidR="003167D0" w:rsidRDefault="003167D0" w:rsidP="003167D0">
      <w:r>
        <w:t xml:space="preserve">If your ACM-4000 display looks like this on an HMI / TV, the system will need to be imaged. </w:t>
      </w:r>
    </w:p>
    <w:p w14:paraId="680C0BE4" w14:textId="77777777" w:rsidR="003167D0" w:rsidRDefault="003167D0" w:rsidP="003167D0">
      <w:r>
        <w:rPr>
          <w:noProof/>
        </w:rPr>
        <w:drawing>
          <wp:inline distT="0" distB="0" distL="0" distR="0" wp14:anchorId="191EAE06" wp14:editId="4906DCD8">
            <wp:extent cx="1997050" cy="1252886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5974" cy="12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649" w14:textId="77777777" w:rsidR="003167D0" w:rsidRDefault="003167D0" w:rsidP="003167D0"/>
    <w:p w14:paraId="45968D0B" w14:textId="77777777" w:rsidR="003167D0" w:rsidRDefault="003167D0" w:rsidP="003167D0">
      <w:r>
        <w:t xml:space="preserve">You will need two </w:t>
      </w:r>
      <w:proofErr w:type="gramStart"/>
      <w:r>
        <w:t>programs</w:t>
      </w:r>
      <w:proofErr w:type="gramEnd"/>
    </w:p>
    <w:p w14:paraId="3BADC69F" w14:textId="77777777" w:rsidR="003167D0" w:rsidRDefault="003167D0" w:rsidP="003167D0">
      <w:pPr>
        <w:pStyle w:val="ListParagraph"/>
        <w:numPr>
          <w:ilvl w:val="0"/>
          <w:numId w:val="1"/>
        </w:numPr>
      </w:pPr>
      <w:proofErr w:type="spellStart"/>
      <w:r>
        <w:t>RPIboot</w:t>
      </w:r>
      <w:proofErr w:type="spellEnd"/>
    </w:p>
    <w:p w14:paraId="14A9A39F" w14:textId="77777777" w:rsidR="003167D0" w:rsidRDefault="003167D0" w:rsidP="003167D0">
      <w:pPr>
        <w:pStyle w:val="ListParagraph"/>
        <w:numPr>
          <w:ilvl w:val="0"/>
          <w:numId w:val="1"/>
        </w:numPr>
      </w:pPr>
      <w:proofErr w:type="spellStart"/>
      <w:r>
        <w:t>Rapspberry</w:t>
      </w:r>
      <w:proofErr w:type="spellEnd"/>
      <w:r>
        <w:t xml:space="preserve"> Pi imager</w:t>
      </w:r>
    </w:p>
    <w:p w14:paraId="4AF6C6C7" w14:textId="77777777" w:rsidR="003167D0" w:rsidRDefault="003167D0" w:rsidP="003167D0"/>
    <w:p w14:paraId="7834AD16" w14:textId="77777777" w:rsidR="003167D0" w:rsidRDefault="003167D0" w:rsidP="003167D0">
      <w:r>
        <w:t>Connect USB C cable from PC to USB OTG connector on ACM-400 with power off @ ACM-4000</w:t>
      </w:r>
    </w:p>
    <w:p w14:paraId="17E11B4F" w14:textId="77777777" w:rsidR="003167D0" w:rsidRDefault="003167D0" w:rsidP="003167D0"/>
    <w:p w14:paraId="31E151FC" w14:textId="77777777" w:rsidR="003167D0" w:rsidRDefault="003167D0" w:rsidP="003167D0">
      <w:r>
        <w:t>With a jumper wire, jumper the two pins together that are circled in the picture below.</w:t>
      </w:r>
    </w:p>
    <w:p w14:paraId="2C12F170" w14:textId="77777777" w:rsidR="003167D0" w:rsidRDefault="003167D0" w:rsidP="003167D0">
      <w:r>
        <w:rPr>
          <w:noProof/>
        </w:rPr>
        <w:drawing>
          <wp:inline distT="0" distB="0" distL="0" distR="0" wp14:anchorId="27531AF2" wp14:editId="3A3D6C8A">
            <wp:extent cx="3982075" cy="470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402" cy="47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14B3" w14:textId="77777777" w:rsidR="003167D0" w:rsidRDefault="003167D0" w:rsidP="003167D0"/>
    <w:p w14:paraId="3CB80E04" w14:textId="77777777" w:rsidR="003167D0" w:rsidRDefault="003167D0" w:rsidP="003167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79AD91" wp14:editId="14047FCD">
                <wp:simplePos x="0" y="0"/>
                <wp:positionH relativeFrom="column">
                  <wp:posOffset>447675</wp:posOffset>
                </wp:positionH>
                <wp:positionV relativeFrom="paragraph">
                  <wp:posOffset>1000126</wp:posOffset>
                </wp:positionV>
                <wp:extent cx="1114425" cy="76200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F0850" id="Oval 16" o:spid="_x0000_s1026" style="position:absolute;margin-left:35.25pt;margin-top:78.75pt;width:87.75pt;height: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A79313" wp14:editId="36C1EAD6">
            <wp:extent cx="2600325" cy="3467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307" cy="34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402" w14:textId="77777777" w:rsidR="003167D0" w:rsidRDefault="003167D0" w:rsidP="003167D0">
      <w:r>
        <w:t xml:space="preserve">On newer boards, jump out the third set of pins counting from right to left. </w:t>
      </w:r>
    </w:p>
    <w:p w14:paraId="6BB578A5" w14:textId="77777777" w:rsidR="003167D0" w:rsidRDefault="003167D0" w:rsidP="003167D0"/>
    <w:p w14:paraId="2BE23EF7" w14:textId="77777777" w:rsidR="003167D0" w:rsidRDefault="003167D0" w:rsidP="003167D0"/>
    <w:p w14:paraId="2196484C" w14:textId="77777777" w:rsidR="003167D0" w:rsidRDefault="003167D0" w:rsidP="003167D0">
      <w:r>
        <w:t>Power up the ACM-</w:t>
      </w:r>
      <w:proofErr w:type="gramStart"/>
      <w:r>
        <w:t>4000, and</w:t>
      </w:r>
      <w:proofErr w:type="gramEnd"/>
      <w:r>
        <w:t xml:space="preserve"> open the </w:t>
      </w:r>
      <w:proofErr w:type="spellStart"/>
      <w:r>
        <w:t>RPIboot</w:t>
      </w:r>
      <w:proofErr w:type="spellEnd"/>
      <w:r>
        <w:t xml:space="preserve"> software. You will see </w:t>
      </w:r>
      <w:proofErr w:type="spellStart"/>
      <w:r>
        <w:t>RPIboot</w:t>
      </w:r>
      <w:proofErr w:type="spellEnd"/>
      <w:r>
        <w:t xml:space="preserve"> program loading items and disappear, the ACM 4000 will now look like two USB thumb drives on your PC. Windows may ask you to format your thumb drive; ignore this. You can remove the jumper wire at this time. </w:t>
      </w:r>
    </w:p>
    <w:p w14:paraId="1D6058CA" w14:textId="77777777" w:rsidR="003167D0" w:rsidRDefault="003167D0" w:rsidP="003167D0"/>
    <w:p w14:paraId="143AF44F" w14:textId="77777777" w:rsidR="003167D0" w:rsidRDefault="003167D0" w:rsidP="003167D0">
      <w:r>
        <w:rPr>
          <w:noProof/>
        </w:rPr>
        <w:drawing>
          <wp:inline distT="0" distB="0" distL="0" distR="0" wp14:anchorId="485AF0A7" wp14:editId="63CF197F">
            <wp:extent cx="4087174" cy="221650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312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3A5" w14:textId="77777777" w:rsidR="003167D0" w:rsidRDefault="003167D0" w:rsidP="003167D0"/>
    <w:p w14:paraId="0CB91C95" w14:textId="77777777" w:rsidR="003167D0" w:rsidRDefault="003167D0" w:rsidP="003167D0"/>
    <w:p w14:paraId="348A393A" w14:textId="77777777" w:rsidR="003167D0" w:rsidRDefault="003167D0" w:rsidP="003167D0">
      <w:r>
        <w:t xml:space="preserve">Open the Raspberry Pi Operating system button and </w:t>
      </w:r>
      <w:proofErr w:type="gramStart"/>
      <w:r>
        <w:t>select</w:t>
      </w:r>
      <w:proofErr w:type="gramEnd"/>
    </w:p>
    <w:p w14:paraId="35C22948" w14:textId="77777777" w:rsidR="003167D0" w:rsidRDefault="003167D0" w:rsidP="003167D0">
      <w:r>
        <w:rPr>
          <w:noProof/>
        </w:rPr>
        <w:lastRenderedPageBreak/>
        <w:drawing>
          <wp:inline distT="0" distB="0" distL="0" distR="0" wp14:anchorId="1B120D62" wp14:editId="1E981FD3">
            <wp:extent cx="4074566" cy="26728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460" cy="26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865F" w14:textId="77777777" w:rsidR="003167D0" w:rsidRDefault="003167D0" w:rsidP="003167D0"/>
    <w:p w14:paraId="194DD4D6" w14:textId="77777777" w:rsidR="003167D0" w:rsidRDefault="003167D0" w:rsidP="003167D0">
      <w:r>
        <w:rPr>
          <w:noProof/>
        </w:rPr>
        <w:drawing>
          <wp:inline distT="0" distB="0" distL="0" distR="0" wp14:anchorId="4D09B678" wp14:editId="08AA0B1D">
            <wp:extent cx="4023360" cy="25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435" cy="260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E5FD" w14:textId="77777777" w:rsidR="003167D0" w:rsidRDefault="003167D0" w:rsidP="003167D0"/>
    <w:p w14:paraId="2386095B" w14:textId="77777777" w:rsidR="003167D0" w:rsidRDefault="003167D0" w:rsidP="003167D0">
      <w:r>
        <w:t xml:space="preserve">Navigate to the file you want to use. </w:t>
      </w:r>
    </w:p>
    <w:p w14:paraId="6821B7DB" w14:textId="77777777" w:rsidR="003167D0" w:rsidRDefault="003167D0" w:rsidP="003167D0">
      <w:r>
        <w:rPr>
          <w:noProof/>
        </w:rPr>
        <w:lastRenderedPageBreak/>
        <w:drawing>
          <wp:inline distT="0" distB="0" distL="0" distR="0" wp14:anchorId="7E791220" wp14:editId="05B9577B">
            <wp:extent cx="4062071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434" cy="27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78E" w14:textId="77777777" w:rsidR="003167D0" w:rsidRDefault="003167D0" w:rsidP="003167D0">
      <w:r>
        <w:t xml:space="preserve">And select </w:t>
      </w:r>
      <w:proofErr w:type="gramStart"/>
      <w:r>
        <w:t>open</w:t>
      </w:r>
      <w:proofErr w:type="gramEnd"/>
    </w:p>
    <w:p w14:paraId="743B2B1C" w14:textId="77777777" w:rsidR="003167D0" w:rsidRDefault="003167D0" w:rsidP="003167D0"/>
    <w:p w14:paraId="1CF1BA00" w14:textId="77777777" w:rsidR="003167D0" w:rsidRDefault="003167D0" w:rsidP="003167D0"/>
    <w:p w14:paraId="007949FA" w14:textId="77777777" w:rsidR="003167D0" w:rsidRDefault="003167D0" w:rsidP="003167D0"/>
    <w:p w14:paraId="4817A33C" w14:textId="77777777" w:rsidR="003167D0" w:rsidRDefault="003167D0" w:rsidP="003167D0"/>
    <w:p w14:paraId="4DDDFD1A" w14:textId="77777777" w:rsidR="003167D0" w:rsidRDefault="003167D0" w:rsidP="003167D0"/>
    <w:p w14:paraId="5843BE9D" w14:textId="77777777" w:rsidR="003167D0" w:rsidRDefault="003167D0" w:rsidP="003167D0"/>
    <w:p w14:paraId="39F463A7" w14:textId="77777777" w:rsidR="003167D0" w:rsidRDefault="003167D0" w:rsidP="003167D0"/>
    <w:p w14:paraId="6F9FD69B" w14:textId="77777777" w:rsidR="003167D0" w:rsidRDefault="003167D0" w:rsidP="003167D0"/>
    <w:p w14:paraId="61F8E973" w14:textId="77777777" w:rsidR="003167D0" w:rsidRDefault="003167D0" w:rsidP="003167D0"/>
    <w:p w14:paraId="2520C568" w14:textId="77777777" w:rsidR="003167D0" w:rsidRDefault="003167D0" w:rsidP="003167D0"/>
    <w:p w14:paraId="7541FE72" w14:textId="77777777" w:rsidR="003167D0" w:rsidRDefault="003167D0" w:rsidP="003167D0"/>
    <w:p w14:paraId="7FCB492E" w14:textId="77777777" w:rsidR="003167D0" w:rsidRDefault="003167D0" w:rsidP="003167D0">
      <w:r>
        <w:t xml:space="preserve">Now chose </w:t>
      </w:r>
      <w:proofErr w:type="gramStart"/>
      <w:r>
        <w:t>storage</w:t>
      </w:r>
      <w:proofErr w:type="gramEnd"/>
    </w:p>
    <w:p w14:paraId="34C36DF6" w14:textId="77777777" w:rsidR="003167D0" w:rsidRDefault="003167D0" w:rsidP="003167D0">
      <w:r>
        <w:rPr>
          <w:noProof/>
        </w:rPr>
        <w:drawing>
          <wp:inline distT="0" distB="0" distL="0" distR="0" wp14:anchorId="325DB4EB" wp14:editId="4FF26DCB">
            <wp:extent cx="3108960" cy="2025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449" cy="20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40C5" w14:textId="77777777" w:rsidR="003167D0" w:rsidRDefault="003167D0" w:rsidP="003167D0"/>
    <w:p w14:paraId="62E7AD91" w14:textId="77777777" w:rsidR="003167D0" w:rsidRDefault="003167D0" w:rsidP="003167D0">
      <w:r>
        <w:t xml:space="preserve">And </w:t>
      </w:r>
      <w:proofErr w:type="gramStart"/>
      <w:r>
        <w:t>select</w:t>
      </w:r>
      <w:proofErr w:type="gramEnd"/>
      <w:r>
        <w:t xml:space="preserve"> </w:t>
      </w:r>
    </w:p>
    <w:p w14:paraId="6CFA7202" w14:textId="77777777" w:rsidR="003167D0" w:rsidRDefault="003167D0" w:rsidP="003167D0">
      <w:r>
        <w:rPr>
          <w:noProof/>
        </w:rPr>
        <w:lastRenderedPageBreak/>
        <w:drawing>
          <wp:inline distT="0" distB="0" distL="0" distR="0" wp14:anchorId="226AD718" wp14:editId="77CA7F18">
            <wp:extent cx="3101645" cy="2070746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077" cy="20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ADD" w14:textId="77777777" w:rsidR="003167D0" w:rsidRDefault="003167D0" w:rsidP="003167D0"/>
    <w:p w14:paraId="6B4BCF1A" w14:textId="77777777" w:rsidR="003167D0" w:rsidRDefault="003167D0" w:rsidP="003167D0">
      <w:r>
        <w:t xml:space="preserve">Now click the write button, Wait about 45 minutes. </w:t>
      </w:r>
    </w:p>
    <w:p w14:paraId="56550B16" w14:textId="77777777" w:rsidR="003167D0" w:rsidRDefault="003167D0" w:rsidP="003167D0"/>
    <w:p w14:paraId="1797218A" w14:textId="77777777" w:rsidR="003167D0" w:rsidRDefault="003167D0" w:rsidP="003167D0">
      <w:r>
        <w:rPr>
          <w:noProof/>
        </w:rPr>
        <w:drawing>
          <wp:inline distT="0" distB="0" distL="0" distR="0" wp14:anchorId="2E7AB195" wp14:editId="33FB7054">
            <wp:extent cx="3035808" cy="2059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965" cy="20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56BE" w14:textId="77777777" w:rsidR="003167D0" w:rsidRDefault="003167D0" w:rsidP="003167D0"/>
    <w:p w14:paraId="218285ED" w14:textId="77777777" w:rsidR="003167D0" w:rsidRDefault="003167D0" w:rsidP="003167D0"/>
    <w:p w14:paraId="275892D7" w14:textId="77777777" w:rsidR="003167D0" w:rsidRDefault="003167D0" w:rsidP="003167D0"/>
    <w:p w14:paraId="0C060F5C" w14:textId="77777777" w:rsidR="003167D0" w:rsidRDefault="003167D0" w:rsidP="003167D0"/>
    <w:p w14:paraId="5F87FA50" w14:textId="77777777" w:rsidR="003167D0" w:rsidRDefault="003167D0" w:rsidP="003167D0">
      <w:r>
        <w:t xml:space="preserve">Click </w:t>
      </w:r>
      <w:proofErr w:type="gramStart"/>
      <w:r>
        <w:t>yes</w:t>
      </w:r>
      <w:proofErr w:type="gramEnd"/>
    </w:p>
    <w:p w14:paraId="7E9AAA3F" w14:textId="77777777" w:rsidR="003167D0" w:rsidRDefault="003167D0" w:rsidP="003167D0"/>
    <w:p w14:paraId="0E823544" w14:textId="77777777" w:rsidR="003167D0" w:rsidRDefault="003167D0" w:rsidP="003167D0">
      <w:r>
        <w:rPr>
          <w:noProof/>
        </w:rPr>
        <w:drawing>
          <wp:inline distT="0" distB="0" distL="0" distR="0" wp14:anchorId="50112021" wp14:editId="3C0A751E">
            <wp:extent cx="2133510" cy="141914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3692" cy="14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2747" w14:textId="77777777" w:rsidR="003167D0" w:rsidRDefault="003167D0" w:rsidP="003167D0"/>
    <w:p w14:paraId="68E9A3C2" w14:textId="77777777" w:rsidR="003167D0" w:rsidRDefault="003167D0" w:rsidP="003167D0">
      <w:r>
        <w:t xml:space="preserve">System will Write and then verify. Once complete, the system will tell you to remove the hardware. At this point power down the ACM-4000 and disconnect from you PC and remove the programing connector. </w:t>
      </w:r>
    </w:p>
    <w:p w14:paraId="663C48ED" w14:textId="77777777" w:rsidR="003167D0" w:rsidRDefault="003167D0" w:rsidP="003167D0"/>
    <w:p w14:paraId="31C6AB2D" w14:textId="77777777" w:rsidR="003167D0" w:rsidRDefault="003167D0" w:rsidP="003167D0">
      <w:r>
        <w:rPr>
          <w:noProof/>
        </w:rPr>
        <w:drawing>
          <wp:inline distT="0" distB="0" distL="0" distR="0" wp14:anchorId="783BE5A6" wp14:editId="2CE604C5">
            <wp:extent cx="2106778" cy="1402493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774" cy="14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B996" w14:textId="77777777" w:rsidR="003167D0" w:rsidRDefault="003167D0" w:rsidP="003167D0"/>
    <w:p w14:paraId="305979F9" w14:textId="77777777" w:rsidR="003167D0" w:rsidRDefault="003167D0" w:rsidP="003167D0">
      <w:r>
        <w:rPr>
          <w:noProof/>
        </w:rPr>
        <w:drawing>
          <wp:inline distT="0" distB="0" distL="0" distR="0" wp14:anchorId="0F51CFF6" wp14:editId="50A3D467">
            <wp:extent cx="2165299" cy="1445615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601" cy="14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0E0F" w14:textId="77777777" w:rsidR="003167D0" w:rsidRDefault="003167D0" w:rsidP="003167D0"/>
    <w:p w14:paraId="378D5607" w14:textId="77777777" w:rsidR="003167D0" w:rsidRDefault="003167D0" w:rsidP="003167D0">
      <w:r>
        <w:t xml:space="preserve">If you get pop-ups that look like </w:t>
      </w:r>
      <w:proofErr w:type="gramStart"/>
      <w:r>
        <w:t>this,,,</w:t>
      </w:r>
      <w:proofErr w:type="gramEnd"/>
      <w:r>
        <w:t xml:space="preserve"> ignore them.</w:t>
      </w:r>
    </w:p>
    <w:p w14:paraId="442A18B1" w14:textId="77777777" w:rsidR="003167D0" w:rsidRDefault="003167D0" w:rsidP="003167D0">
      <w:r>
        <w:t xml:space="preserve">.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184A8F" wp14:editId="16F1334F">
            <wp:simplePos x="0" y="0"/>
            <wp:positionH relativeFrom="column">
              <wp:posOffset>65405</wp:posOffset>
            </wp:positionH>
            <wp:positionV relativeFrom="paragraph">
              <wp:posOffset>0</wp:posOffset>
            </wp:positionV>
            <wp:extent cx="2004060" cy="97726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22973" w14:textId="77777777" w:rsidR="003167D0" w:rsidRDefault="003167D0" w:rsidP="003167D0"/>
    <w:p w14:paraId="53FCF0E0" w14:textId="77777777" w:rsidR="003167D0" w:rsidRDefault="003167D0" w:rsidP="003167D0"/>
    <w:p w14:paraId="29B1A1E2" w14:textId="77777777" w:rsidR="003167D0" w:rsidRDefault="003167D0" w:rsidP="003167D0"/>
    <w:p w14:paraId="1E9C3325" w14:textId="77777777" w:rsidR="003167D0" w:rsidRDefault="003167D0" w:rsidP="003167D0">
      <w:r>
        <w:t xml:space="preserve">When you see this, </w:t>
      </w:r>
      <w:proofErr w:type="spellStart"/>
      <w:r>
        <w:t>your</w:t>
      </w:r>
      <w:proofErr w:type="spellEnd"/>
      <w:r>
        <w:t xml:space="preserve"> done. Close the software, power off the ACM-4000, remove the programming jumper tool, and disconnect the USB C cable. Then power the system back on. </w:t>
      </w:r>
    </w:p>
    <w:p w14:paraId="6962D653" w14:textId="77777777" w:rsidR="003167D0" w:rsidRDefault="003167D0" w:rsidP="003167D0">
      <w:r>
        <w:rPr>
          <w:noProof/>
        </w:rPr>
        <w:drawing>
          <wp:inline distT="0" distB="0" distL="0" distR="0" wp14:anchorId="3E4A0BA1" wp14:editId="39AD0697">
            <wp:extent cx="2888851" cy="188732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489" cy="18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DB9" w14:textId="77777777" w:rsidR="003167D0" w:rsidRDefault="003167D0" w:rsidP="003167D0"/>
    <w:p w14:paraId="18120772" w14:textId="77777777" w:rsidR="003167D0" w:rsidRDefault="003167D0" w:rsidP="003167D0">
      <w:r>
        <w:lastRenderedPageBreak/>
        <w:t xml:space="preserve">When viewing on the large monitor, you can toggle from web browser mode to Kiosk mode by holding ALT and F4.  Some </w:t>
      </w:r>
      <w:proofErr w:type="gramStart"/>
      <w:r>
        <w:t>key boards</w:t>
      </w:r>
      <w:proofErr w:type="gramEnd"/>
      <w:r>
        <w:t xml:space="preserve"> will require you to hold the FN button too. This is with a wireless keyboard connected to USB port #4 on the ACM-4000</w:t>
      </w:r>
    </w:p>
    <w:p w14:paraId="06B44D9A" w14:textId="77777777" w:rsidR="003167D0" w:rsidRDefault="003167D0" w:rsidP="003167D0"/>
    <w:p w14:paraId="4E11AE5D" w14:textId="77777777" w:rsidR="003167D0" w:rsidRDefault="003167D0" w:rsidP="003167D0"/>
    <w:p w14:paraId="175B0014" w14:textId="77777777" w:rsidR="003167D0" w:rsidRDefault="003167D0" w:rsidP="003167D0"/>
    <w:p w14:paraId="150E7127" w14:textId="23EA3E36" w:rsidR="000A2478" w:rsidRDefault="000A2478" w:rsidP="00BF2312"/>
    <w:sectPr w:rsidR="000A247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B9769" w14:textId="77777777" w:rsidR="00BD1993" w:rsidRDefault="00BD1993" w:rsidP="00CD458A">
      <w:pPr>
        <w:spacing w:line="240" w:lineRule="auto"/>
      </w:pPr>
      <w:r>
        <w:separator/>
      </w:r>
    </w:p>
  </w:endnote>
  <w:endnote w:type="continuationSeparator" w:id="0">
    <w:p w14:paraId="3BD96E8C" w14:textId="77777777" w:rsidR="00BD1993" w:rsidRDefault="00BD1993" w:rsidP="00CD45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rope ExtraBold">
    <w:altName w:val="Calibri"/>
    <w:charset w:val="00"/>
    <w:family w:val="auto"/>
    <w:pitch w:val="variable"/>
    <w:sig w:usb0="A00002BF" w:usb1="5000206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FA1B6" w14:textId="77777777" w:rsidR="00CD458A" w:rsidRDefault="00CD458A">
    <w:pPr>
      <w:pStyle w:val="Footer"/>
    </w:pPr>
    <w:r w:rsidRPr="00CD458A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E70275" wp14:editId="6456148C">
              <wp:simplePos x="0" y="0"/>
              <wp:positionH relativeFrom="page">
                <wp:align>right</wp:align>
              </wp:positionH>
              <wp:positionV relativeFrom="page">
                <wp:posOffset>9442450</wp:posOffset>
              </wp:positionV>
              <wp:extent cx="7736840" cy="1052830"/>
              <wp:effectExtent l="0" t="0" r="16510" b="1397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6840" cy="105283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5F3B17" w14:textId="77777777" w:rsidR="00CD458A" w:rsidRPr="00CD458A" w:rsidRDefault="00CD458A" w:rsidP="00CD458A">
                          <w:pPr>
                            <w:spacing w:line="720" w:lineRule="auto"/>
                            <w:jc w:val="center"/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</w:pPr>
                          <w:r w:rsidRPr="00CD458A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712 TRUMBULL AVENUE | GIRARD, OH 44420 | USA  </w:t>
                          </w:r>
                          <w:r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    </w:t>
                          </w:r>
                          <w:r w:rsidRPr="00CD458A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PHONE +1 330.545.9768   </w:t>
                          </w:r>
                          <w:r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CD458A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 FAX +1 </w:t>
                          </w:r>
                          <w:r w:rsidR="0078497C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>330.</w:t>
                          </w:r>
                          <w:r w:rsidRPr="00CD458A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545.9005  </w:t>
                          </w:r>
                          <w:r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D458A">
                            <w:rPr>
                              <w:rFonts w:ascii="Manrope ExtraBold" w:hAnsi="Manrope ExtraBold"/>
                              <w:sz w:val="18"/>
                              <w:szCs w:val="18"/>
                            </w:rPr>
                            <w:t xml:space="preserve">  WWW.ALTRONIC-LLC.COM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E70275" id="Rectangle 3" o:spid="_x0000_s1026" style="position:absolute;margin-left:558pt;margin-top:743.5pt;width:609.2pt;height:82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" fillcolor="black [3200]" strokecolor="black [1600]" strokeweight="1pt">
              <v:textbox>
                <w:txbxContent>
                  <w:p w14:paraId="555F3B17" w14:textId="77777777" w:rsidR="00CD458A" w:rsidRPr="00CD458A" w:rsidRDefault="00CD458A" w:rsidP="00CD458A">
                    <w:pPr>
                      <w:spacing w:line="720" w:lineRule="auto"/>
                      <w:jc w:val="center"/>
                      <w:rPr>
                        <w:rFonts w:ascii="Manrope ExtraBold" w:hAnsi="Manrope ExtraBold"/>
                        <w:sz w:val="18"/>
                        <w:szCs w:val="18"/>
                      </w:rPr>
                    </w:pPr>
                    <w:r w:rsidRPr="00CD458A"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712 TRUMBULL AVENUE | GIRARD, OH 44420 | USA  </w:t>
                    </w:r>
                    <w:r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    </w:t>
                    </w:r>
                    <w:r w:rsidRPr="00CD458A"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PHONE +1 330.545.9768   </w:t>
                    </w:r>
                    <w:r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  </w:t>
                    </w:r>
                    <w:r w:rsidRPr="00CD458A"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 FAX +1 </w:t>
                    </w:r>
                    <w:r w:rsidR="0078497C">
                      <w:rPr>
                        <w:rFonts w:ascii="Manrope ExtraBold" w:hAnsi="Manrope ExtraBold"/>
                        <w:sz w:val="18"/>
                        <w:szCs w:val="18"/>
                      </w:rPr>
                      <w:t>330.</w:t>
                    </w:r>
                    <w:r w:rsidRPr="00CD458A"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545.9005  </w:t>
                    </w:r>
                    <w:r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 </w:t>
                    </w:r>
                    <w:r w:rsidRPr="00CD458A">
                      <w:rPr>
                        <w:rFonts w:ascii="Manrope ExtraBold" w:hAnsi="Manrope ExtraBold"/>
                        <w:sz w:val="18"/>
                        <w:szCs w:val="18"/>
                      </w:rPr>
                      <w:t xml:space="preserve">  WWW.ALTRONIC-LLC.COM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8E65F" w14:textId="77777777" w:rsidR="00BD1993" w:rsidRDefault="00BD1993" w:rsidP="00CD458A">
      <w:pPr>
        <w:spacing w:line="240" w:lineRule="auto"/>
      </w:pPr>
      <w:r>
        <w:separator/>
      </w:r>
    </w:p>
  </w:footnote>
  <w:footnote w:type="continuationSeparator" w:id="0">
    <w:p w14:paraId="6B32AB88" w14:textId="77777777" w:rsidR="00BD1993" w:rsidRDefault="00BD1993" w:rsidP="00CD45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7E20C" w14:textId="77777777" w:rsidR="00CD458A" w:rsidRDefault="00CD458A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3E4F030E" wp14:editId="78351802">
          <wp:simplePos x="0" y="0"/>
          <wp:positionH relativeFrom="column">
            <wp:posOffset>-132264</wp:posOffset>
          </wp:positionH>
          <wp:positionV relativeFrom="paragraph">
            <wp:posOffset>14605</wp:posOffset>
          </wp:positionV>
          <wp:extent cx="1917019" cy="23471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019" cy="2347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ED7E4E9" w14:textId="77777777" w:rsidR="00CD458A" w:rsidRDefault="00CD458A">
    <w:pPr>
      <w:pStyle w:val="Header"/>
    </w:pPr>
  </w:p>
  <w:p w14:paraId="3B75B6E8" w14:textId="77777777" w:rsidR="00CD458A" w:rsidRDefault="00CD45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6725C"/>
    <w:multiLevelType w:val="hybridMultilevel"/>
    <w:tmpl w:val="CAFA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236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34"/>
    <w:rsid w:val="000103B5"/>
    <w:rsid w:val="000A2478"/>
    <w:rsid w:val="0023696A"/>
    <w:rsid w:val="003167D0"/>
    <w:rsid w:val="003408D0"/>
    <w:rsid w:val="00364BFC"/>
    <w:rsid w:val="003D1734"/>
    <w:rsid w:val="00670B8A"/>
    <w:rsid w:val="006979EA"/>
    <w:rsid w:val="0078497C"/>
    <w:rsid w:val="00A17BB8"/>
    <w:rsid w:val="00BD1993"/>
    <w:rsid w:val="00BF2312"/>
    <w:rsid w:val="00C6639D"/>
    <w:rsid w:val="00CD458A"/>
    <w:rsid w:val="00EF3832"/>
    <w:rsid w:val="00F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9A434"/>
  <w15:chartTrackingRefBased/>
  <w15:docId w15:val="{A81894CD-5294-4E76-9A3A-6CDF2B7A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7D0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458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58A"/>
  </w:style>
  <w:style w:type="paragraph" w:styleId="Footer">
    <w:name w:val="footer"/>
    <w:basedOn w:val="Normal"/>
    <w:link w:val="FooterChar"/>
    <w:uiPriority w:val="99"/>
    <w:unhideWhenUsed/>
    <w:rsid w:val="00CD458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58A"/>
  </w:style>
  <w:style w:type="paragraph" w:styleId="ListParagraph">
    <w:name w:val="List Paragraph"/>
    <w:basedOn w:val="Normal"/>
    <w:uiPriority w:val="34"/>
    <w:qFormat/>
    <w:rsid w:val="00316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4al_mt\Downloads\Altronic%20Letterhead%20(1).dotx" TargetMode="External"/></Relationships>
</file>

<file path=word/theme/theme1.xml><?xml version="1.0" encoding="utf-8"?>
<a:theme xmlns:a="http://schemas.openxmlformats.org/drawingml/2006/main" name="Office Theme">
  <a:themeElements>
    <a:clrScheme name="Altronic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E2E2E2"/>
      </a:accent1>
      <a:accent2>
        <a:srgbClr val="A5A5A5"/>
      </a:accent2>
      <a:accent3>
        <a:srgbClr val="595959"/>
      </a:accent3>
      <a:accent4>
        <a:srgbClr val="000000"/>
      </a:accent4>
      <a:accent5>
        <a:srgbClr val="000000"/>
      </a:accent5>
      <a:accent6>
        <a:srgbClr val="000000"/>
      </a:accent6>
      <a:hlink>
        <a:srgbClr val="A5A5A5"/>
      </a:hlink>
      <a:folHlink>
        <a:srgbClr val="E2E2E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Altronic Letterhead (1)</Template>
  <TotalTime>0</TotalTime>
  <Pages>7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Traina</dc:creator>
  <cp:keywords/>
  <dc:description/>
  <cp:lastModifiedBy>Matthew Traina</cp:lastModifiedBy>
  <cp:revision>2</cp:revision>
  <dcterms:created xsi:type="dcterms:W3CDTF">2024-07-24T11:09:00Z</dcterms:created>
  <dcterms:modified xsi:type="dcterms:W3CDTF">2024-07-24T11:09:00Z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f97f68a-b99a-416a-bf70-2bc798220592_Enabled">
    <vt:lpwstr>true</vt:lpwstr>
  </property>
  <property fmtid="{D5CDD505-2E9C-101B-9397-08002B2CF9AE}" pid="3" name="MSIP_Label_0f97f68a-b99a-416a-bf70-2bc798220592_SetDate">
    <vt:lpwstr>2022-10-13T15:56:15Z</vt:lpwstr>
  </property>
  <property fmtid="{D5CDD505-2E9C-101B-9397-08002B2CF9AE}" pid="4" name="MSIP_Label_0f97f68a-b99a-416a-bf70-2bc798220592_Method">
    <vt:lpwstr>Standard</vt:lpwstr>
  </property>
  <property fmtid="{D5CDD505-2E9C-101B-9397-08002B2CF9AE}" pid="5" name="MSIP_Label_0f97f68a-b99a-416a-bf70-2bc798220592_Name">
    <vt:lpwstr>Non-Confidential</vt:lpwstr>
  </property>
  <property fmtid="{D5CDD505-2E9C-101B-9397-08002B2CF9AE}" pid="6" name="MSIP_Label_0f97f68a-b99a-416a-bf70-2bc798220592_SiteId">
    <vt:lpwstr>f1a83131-973f-4a13-8a50-096e0414cef0</vt:lpwstr>
  </property>
  <property fmtid="{D5CDD505-2E9C-101B-9397-08002B2CF9AE}" pid="7" name="MSIP_Label_0f97f68a-b99a-416a-bf70-2bc798220592_ActionId">
    <vt:lpwstr>ce0c6e41-3c3d-4255-a85d-599dce8133a3</vt:lpwstr>
  </property>
  <property fmtid="{D5CDD505-2E9C-101B-9397-08002B2CF9AE}" pid="8" name="MSIP_Label_0f97f68a-b99a-416a-bf70-2bc798220592_ContentBits">
    <vt:lpwstr>0</vt:lpwstr>
  </property>
</Properties>
</file>